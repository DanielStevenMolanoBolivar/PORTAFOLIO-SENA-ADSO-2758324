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E5BA9" w14:textId="77777777" w:rsidR="00BC078C" w:rsidRDefault="00BC078C" w:rsidP="00BC078C">
      <w:pPr>
        <w:jc w:val="center"/>
        <w:rPr>
          <w:b/>
        </w:rPr>
      </w:pPr>
    </w:p>
    <w:p w14:paraId="166C8108" w14:textId="77777777" w:rsidR="008A58DD" w:rsidRDefault="008A58DD" w:rsidP="00BC078C">
      <w:pPr>
        <w:jc w:val="center"/>
        <w:rPr>
          <w:b/>
        </w:rPr>
      </w:pPr>
    </w:p>
    <w:p w14:paraId="75587128" w14:textId="77777777" w:rsidR="008A58DD" w:rsidRDefault="008A58DD" w:rsidP="00BC078C">
      <w:pPr>
        <w:jc w:val="center"/>
        <w:rPr>
          <w:b/>
        </w:rPr>
      </w:pPr>
    </w:p>
    <w:p w14:paraId="4D34C5FF" w14:textId="6158473F" w:rsidR="001B2DAB" w:rsidRDefault="001B2DAB" w:rsidP="001B2DAB">
      <w:pPr>
        <w:ind w:firstLine="0"/>
        <w:jc w:val="center"/>
        <w:rPr>
          <w:b/>
        </w:rPr>
      </w:pPr>
      <w:r w:rsidRPr="001B2DAB">
        <w:rPr>
          <w:b/>
        </w:rPr>
        <w:t>Taller para la Determinación de las Especificaciones Funcionales del</w:t>
      </w:r>
    </w:p>
    <w:p w14:paraId="21973BA3" w14:textId="725B4989" w:rsidR="001B2DAB" w:rsidRDefault="008A58DD" w:rsidP="008A58DD">
      <w:pPr>
        <w:rPr>
          <w:b/>
        </w:rPr>
      </w:pPr>
      <w:r>
        <w:rPr>
          <w:b/>
        </w:rPr>
        <w:t xml:space="preserve">                                     </w:t>
      </w:r>
      <w:r w:rsidR="001B2DAB" w:rsidRPr="001B2DAB">
        <w:rPr>
          <w:b/>
        </w:rPr>
        <w:t>Software y</w:t>
      </w:r>
      <w:r w:rsidR="001B2DAB">
        <w:rPr>
          <w:b/>
        </w:rPr>
        <w:t xml:space="preserve"> </w:t>
      </w:r>
      <w:r w:rsidR="001B2DAB" w:rsidRPr="001B2DAB">
        <w:rPr>
          <w:b/>
        </w:rPr>
        <w:t>Metodologías a Utilizar</w:t>
      </w:r>
    </w:p>
    <w:p w14:paraId="7B862C0F" w14:textId="15D06012" w:rsidR="001B2DAB" w:rsidRDefault="001B2DAB" w:rsidP="001B2DAB">
      <w:pPr>
        <w:ind w:left="2112"/>
        <w:rPr>
          <w:b/>
        </w:rPr>
      </w:pPr>
      <w:r>
        <w:rPr>
          <w:b/>
        </w:rPr>
        <w:t xml:space="preserve">                    </w:t>
      </w:r>
      <w:r w:rsidR="003D0742" w:rsidRPr="003D0742">
        <w:rPr>
          <w:b/>
        </w:rPr>
        <w:t>Fase 1 Análisis</w:t>
      </w:r>
    </w:p>
    <w:p w14:paraId="3B5E4DF9" w14:textId="3ABB7686" w:rsidR="00BC078C" w:rsidRPr="001B2DAB" w:rsidRDefault="001B2DAB" w:rsidP="001B2DAB">
      <w:pPr>
        <w:ind w:left="3528" w:firstLine="12"/>
        <w:rPr>
          <w:b/>
        </w:rPr>
      </w:pPr>
      <w:r>
        <w:rPr>
          <w:b/>
        </w:rPr>
        <w:t xml:space="preserve">   </w:t>
      </w:r>
      <w:r w:rsidR="00A220F4" w:rsidRPr="00A220F4">
        <w:rPr>
          <w:b/>
        </w:rPr>
        <w:t>GA1-220501092-AA</w:t>
      </w:r>
      <w:r>
        <w:rPr>
          <w:b/>
        </w:rPr>
        <w:t>5</w:t>
      </w:r>
    </w:p>
    <w:p w14:paraId="2BE21775" w14:textId="77777777" w:rsidR="00BC078C" w:rsidRDefault="00BC078C" w:rsidP="001B2DAB">
      <w:pPr>
        <w:jc w:val="center"/>
        <w:rPr>
          <w:b/>
          <w:bCs/>
        </w:rPr>
      </w:pPr>
    </w:p>
    <w:p w14:paraId="0016D7AC" w14:textId="77777777" w:rsidR="008A58DD" w:rsidRDefault="008A58DD" w:rsidP="001B2DAB">
      <w:pPr>
        <w:jc w:val="center"/>
        <w:rPr>
          <w:b/>
          <w:bCs/>
        </w:rPr>
      </w:pPr>
    </w:p>
    <w:p w14:paraId="03672E97" w14:textId="77777777" w:rsidR="008A58DD" w:rsidRPr="00DD55C6" w:rsidRDefault="008A58DD" w:rsidP="001B2DAB">
      <w:pPr>
        <w:jc w:val="center"/>
        <w:rPr>
          <w:b/>
          <w:bCs/>
        </w:rPr>
      </w:pPr>
    </w:p>
    <w:p w14:paraId="1BAAC0B8" w14:textId="77777777" w:rsidR="00BC078C" w:rsidRPr="004A5B05" w:rsidRDefault="00BC078C" w:rsidP="001B2DAB">
      <w:pPr>
        <w:pStyle w:val="Sinespaciado"/>
        <w:jc w:val="center"/>
        <w:rPr>
          <w:rFonts w:cs="Times New Roman"/>
          <w:bCs w:val="0"/>
          <w:szCs w:val="24"/>
        </w:rPr>
      </w:pPr>
    </w:p>
    <w:p w14:paraId="00B004D3" w14:textId="1AC6DE6D" w:rsidR="00BC078C" w:rsidRPr="004A5B05" w:rsidRDefault="00717312" w:rsidP="001B2DAB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 w:val="0"/>
          <w:sz w:val="18"/>
          <w:szCs w:val="18"/>
        </w:rPr>
      </w:pPr>
      <w:r w:rsidRPr="004A5B05">
        <w:rPr>
          <w:rStyle w:val="normaltextrun"/>
          <w:b/>
        </w:rPr>
        <w:t>Daniel Steven Molano Bolivar</w:t>
      </w:r>
    </w:p>
    <w:p w14:paraId="7BB5CC0B" w14:textId="77777777" w:rsidR="00BC078C" w:rsidRDefault="00A46F4E" w:rsidP="001B2DAB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Style w:val="normaltextrun"/>
          <w:b/>
          <w:bCs w:val="0"/>
        </w:rPr>
      </w:pPr>
      <w:r w:rsidRPr="004A5B05">
        <w:rPr>
          <w:rStyle w:val="normaltextrun"/>
          <w:b/>
        </w:rPr>
        <w:t>Tecnología en Análisis y Desarrollo de Software</w:t>
      </w:r>
    </w:p>
    <w:p w14:paraId="5BE3FD98" w14:textId="265B791A" w:rsidR="004A5B05" w:rsidRPr="004A5B05" w:rsidRDefault="004A5B05" w:rsidP="001B2DAB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 w:val="0"/>
          <w:sz w:val="18"/>
          <w:szCs w:val="18"/>
        </w:rPr>
      </w:pPr>
      <w:r>
        <w:rPr>
          <w:rStyle w:val="normaltextrun"/>
          <w:b/>
        </w:rPr>
        <w:t>2758324</w:t>
      </w:r>
    </w:p>
    <w:p w14:paraId="2A2D32C3" w14:textId="5A4FCC5E" w:rsidR="00BC078C" w:rsidRPr="004A5B05" w:rsidRDefault="00BC078C" w:rsidP="001B2DAB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 w:val="0"/>
          <w:sz w:val="18"/>
          <w:szCs w:val="18"/>
        </w:rPr>
      </w:pPr>
    </w:p>
    <w:p w14:paraId="23012E38" w14:textId="42602B02" w:rsidR="00BC078C" w:rsidRPr="004A5B05" w:rsidRDefault="00BC078C" w:rsidP="001B2DAB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 w:val="0"/>
          <w:sz w:val="18"/>
          <w:szCs w:val="18"/>
        </w:rPr>
      </w:pPr>
    </w:p>
    <w:p w14:paraId="7F56E9D7" w14:textId="7E5EC50A" w:rsidR="00BC078C" w:rsidRPr="004A5B05" w:rsidRDefault="00BC078C" w:rsidP="001B2DAB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 w:val="0"/>
          <w:sz w:val="18"/>
          <w:szCs w:val="18"/>
        </w:rPr>
      </w:pPr>
    </w:p>
    <w:p w14:paraId="4455D298" w14:textId="14B9FE42" w:rsidR="00BC078C" w:rsidRDefault="00BC078C" w:rsidP="001B2DAB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 w:val="0"/>
          <w:sz w:val="18"/>
          <w:szCs w:val="18"/>
        </w:rPr>
      </w:pPr>
    </w:p>
    <w:p w14:paraId="6603C422" w14:textId="77777777" w:rsidR="008A58DD" w:rsidRDefault="008A58DD" w:rsidP="001B2DAB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 w:val="0"/>
          <w:sz w:val="18"/>
          <w:szCs w:val="18"/>
        </w:rPr>
      </w:pPr>
    </w:p>
    <w:p w14:paraId="3B86656D" w14:textId="77777777" w:rsidR="008A58DD" w:rsidRPr="004A5B05" w:rsidRDefault="008A58DD" w:rsidP="001B2DAB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 w:val="0"/>
          <w:sz w:val="18"/>
          <w:szCs w:val="18"/>
        </w:rPr>
      </w:pPr>
    </w:p>
    <w:p w14:paraId="52E0947C" w14:textId="12E6F1C9" w:rsidR="00717312" w:rsidRPr="004A5B05" w:rsidRDefault="001B2DAB" w:rsidP="001B2DAB">
      <w:pPr>
        <w:pStyle w:val="paragraph"/>
        <w:jc w:val="center"/>
        <w:textAlignment w:val="baseline"/>
        <w:rPr>
          <w:rStyle w:val="normaltextrun"/>
          <w:b/>
          <w:bCs w:val="0"/>
        </w:rPr>
      </w:pPr>
      <w:r>
        <w:rPr>
          <w:rStyle w:val="normaltextrun"/>
          <w:b/>
        </w:rPr>
        <w:t xml:space="preserve">            </w:t>
      </w:r>
      <w:r w:rsidRPr="001B2DAB">
        <w:rPr>
          <w:rStyle w:val="normaltextrun"/>
          <w:b/>
        </w:rPr>
        <w:t>Luis Fernando Tamayo Bustamante</w:t>
      </w:r>
    </w:p>
    <w:p w14:paraId="053C7927" w14:textId="313BB501" w:rsidR="00BC078C" w:rsidRDefault="001B2DAB" w:rsidP="001B2DAB">
      <w:pPr>
        <w:pStyle w:val="paragraph"/>
        <w:jc w:val="center"/>
        <w:textAlignment w:val="baseline"/>
        <w:rPr>
          <w:rStyle w:val="normaltextrun"/>
          <w:bCs w:val="0"/>
          <w:highlight w:val="yellow"/>
        </w:rPr>
      </w:pPr>
      <w:r>
        <w:rPr>
          <w:rStyle w:val="normaltextrun"/>
          <w:b/>
        </w:rPr>
        <w:t xml:space="preserve">              </w:t>
      </w:r>
      <w:r w:rsidR="000A3534">
        <w:rPr>
          <w:rStyle w:val="normaltextrun"/>
          <w:b/>
        </w:rPr>
        <w:t xml:space="preserve">Julio de </w:t>
      </w:r>
      <w:r w:rsidR="00717312" w:rsidRPr="004A5B05">
        <w:rPr>
          <w:rStyle w:val="normaltextrun"/>
          <w:b/>
        </w:rPr>
        <w:t>2023</w:t>
      </w:r>
      <w:r w:rsidR="00BC078C">
        <w:rPr>
          <w:rStyle w:val="normaltextrun"/>
          <w:highlight w:val="yellow"/>
        </w:rPr>
        <w:br w:type="page"/>
      </w:r>
    </w:p>
    <w:p w14:paraId="72E4DC5E" w14:textId="77777777" w:rsidR="00A05C35" w:rsidRDefault="00A05C35">
      <w:pPr>
        <w:spacing w:line="240" w:lineRule="auto"/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Introducción</w:t>
      </w:r>
    </w:p>
    <w:p w14:paraId="45417742" w14:textId="77777777" w:rsidR="00A05C35" w:rsidRDefault="00A05C35">
      <w:pPr>
        <w:spacing w:line="240" w:lineRule="auto"/>
        <w:ind w:firstLine="0"/>
        <w:jc w:val="center"/>
        <w:rPr>
          <w:b/>
          <w:bCs/>
          <w:sz w:val="32"/>
          <w:szCs w:val="32"/>
        </w:rPr>
      </w:pPr>
    </w:p>
    <w:p w14:paraId="0D95D6EF" w14:textId="78444369" w:rsidR="00AE3E19" w:rsidRDefault="00AE3E19" w:rsidP="0040157C">
      <w:pPr>
        <w:spacing w:line="240" w:lineRule="auto"/>
        <w:ind w:firstLine="0"/>
        <w:jc w:val="center"/>
      </w:pPr>
    </w:p>
    <w:p w14:paraId="24F8BE5E" w14:textId="603CDD14" w:rsidR="00AE3E19" w:rsidRDefault="00A079AD" w:rsidP="00291DEF">
      <w:pPr>
        <w:spacing w:line="240" w:lineRule="auto"/>
        <w:ind w:firstLine="0"/>
        <w:jc w:val="center"/>
      </w:pPr>
      <w:r>
        <w:t xml:space="preserve">En el presente taller se realizará un estudio para poder encontrar las especificaciones funcionales del software que se va a crear teniendo en cuenta que para garantizar el objetivo del software se deben emplear una gran variedad de técnicas como la documentación, el análisis, la priorización y sobre todo la retroalimentación para poder tener avances significativos en el desarrollo del software </w:t>
      </w:r>
    </w:p>
    <w:p w14:paraId="17CE1AE1" w14:textId="77777777" w:rsidR="00580686" w:rsidRDefault="00580686" w:rsidP="00291DEF">
      <w:pPr>
        <w:spacing w:line="240" w:lineRule="auto"/>
        <w:ind w:firstLine="0"/>
        <w:jc w:val="center"/>
      </w:pPr>
    </w:p>
    <w:p w14:paraId="1EDB3886" w14:textId="77777777" w:rsidR="00580686" w:rsidRDefault="00580686" w:rsidP="00291DEF">
      <w:pPr>
        <w:spacing w:line="240" w:lineRule="auto"/>
        <w:ind w:firstLine="0"/>
        <w:jc w:val="center"/>
      </w:pPr>
    </w:p>
    <w:p w14:paraId="3332D5E1" w14:textId="2DFB029E" w:rsidR="00580686" w:rsidRDefault="00580686" w:rsidP="00291DEF">
      <w:pPr>
        <w:spacing w:line="240" w:lineRule="auto"/>
        <w:ind w:firstLine="0"/>
        <w:jc w:val="center"/>
      </w:pPr>
    </w:p>
    <w:p w14:paraId="38F55B64" w14:textId="7BC3F52D" w:rsidR="00BC078C" w:rsidRDefault="00BC078C" w:rsidP="001B2DAB">
      <w:pPr>
        <w:spacing w:line="240" w:lineRule="auto"/>
        <w:ind w:firstLine="0"/>
        <w:rPr>
          <w:lang w:val="es-ES"/>
        </w:rPr>
      </w:pPr>
    </w:p>
    <w:p w14:paraId="2BB63A96" w14:textId="77777777" w:rsidR="00A079AD" w:rsidRDefault="00A079AD" w:rsidP="001B2DAB">
      <w:pPr>
        <w:spacing w:line="240" w:lineRule="auto"/>
        <w:ind w:firstLine="0"/>
        <w:rPr>
          <w:lang w:val="es-ES"/>
        </w:rPr>
      </w:pPr>
    </w:p>
    <w:p w14:paraId="53CE7943" w14:textId="77777777" w:rsidR="00A079AD" w:rsidRDefault="00A079AD" w:rsidP="001B2DAB">
      <w:pPr>
        <w:spacing w:line="240" w:lineRule="auto"/>
        <w:ind w:firstLine="0"/>
        <w:rPr>
          <w:lang w:val="es-ES"/>
        </w:rPr>
      </w:pPr>
    </w:p>
    <w:p w14:paraId="5ABD163F" w14:textId="77777777" w:rsidR="00A079AD" w:rsidRDefault="00A079AD" w:rsidP="001B2DAB">
      <w:pPr>
        <w:spacing w:line="240" w:lineRule="auto"/>
        <w:ind w:firstLine="0"/>
        <w:rPr>
          <w:lang w:val="es-ES"/>
        </w:rPr>
      </w:pPr>
    </w:p>
    <w:p w14:paraId="17AD5FB4" w14:textId="0D2DE1AA" w:rsidR="00A079AD" w:rsidRDefault="00580686" w:rsidP="00A079AD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Software para desarrollar </w:t>
      </w:r>
    </w:p>
    <w:p w14:paraId="0F73C74A" w14:textId="6C5E319F" w:rsidR="00580686" w:rsidRDefault="00580686" w:rsidP="00580686">
      <w:pPr>
        <w:ind w:firstLine="0"/>
        <w:jc w:val="center"/>
      </w:pPr>
      <w:r>
        <w:t xml:space="preserve">Se </w:t>
      </w:r>
      <w:r w:rsidR="009134CC">
        <w:t>va a</w:t>
      </w:r>
      <w:r>
        <w:t xml:space="preserve"> desarrollar un software que sirve como venta de ropa todavía no se tiene un </w:t>
      </w:r>
      <w:r w:rsidR="009134CC">
        <w:t>prototipo,</w:t>
      </w:r>
      <w:r>
        <w:t xml:space="preserve"> pero se tomara como ejemplo la pagina web de Adidas en base a algunas especificaciones que maneja esta pagina se tomaran algunos datos para continuar con el desarrollo del software que se va a crear</w:t>
      </w:r>
      <w:r w:rsidR="003C1ED5">
        <w:t>.</w:t>
      </w:r>
    </w:p>
    <w:p w14:paraId="180ACF25" w14:textId="77777777" w:rsidR="009134CC" w:rsidRDefault="009134CC" w:rsidP="00580686">
      <w:pPr>
        <w:ind w:firstLine="0"/>
        <w:jc w:val="center"/>
      </w:pPr>
    </w:p>
    <w:p w14:paraId="0FA69013" w14:textId="77777777" w:rsidR="003C1ED5" w:rsidRDefault="003C1ED5" w:rsidP="00580686">
      <w:pPr>
        <w:ind w:firstLine="0"/>
        <w:jc w:val="center"/>
      </w:pPr>
    </w:p>
    <w:p w14:paraId="19A7CD0D" w14:textId="323FB11B" w:rsidR="00580686" w:rsidRDefault="009134CC" w:rsidP="00580686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Metodología a utilizar</w:t>
      </w:r>
    </w:p>
    <w:p w14:paraId="7B7A1606" w14:textId="0481CCD7" w:rsidR="009134CC" w:rsidRDefault="009134CC" w:rsidP="00580686">
      <w:pPr>
        <w:ind w:firstLine="0"/>
        <w:jc w:val="center"/>
      </w:pPr>
      <w:r>
        <w:t>La posible metodología que se va a utilizar es la XP ya que</w:t>
      </w:r>
      <w:r w:rsidRPr="009134CC">
        <w:t xml:space="preserve"> </w:t>
      </w:r>
      <w:r w:rsidRPr="009134CC">
        <w:t>es una metodología ágil con bases en la comunicación constante y la retroalimentación</w:t>
      </w:r>
    </w:p>
    <w:p w14:paraId="709AB107" w14:textId="77777777" w:rsidR="003C1ED5" w:rsidRDefault="003C1ED5" w:rsidP="00580686">
      <w:pPr>
        <w:ind w:firstLine="0"/>
        <w:jc w:val="center"/>
        <w:rPr>
          <w:b/>
          <w:sz w:val="32"/>
          <w:szCs w:val="32"/>
        </w:rPr>
      </w:pPr>
    </w:p>
    <w:p w14:paraId="2F032A9B" w14:textId="77777777" w:rsidR="003C1ED5" w:rsidRDefault="003C1ED5" w:rsidP="00580686">
      <w:pPr>
        <w:ind w:firstLine="0"/>
        <w:jc w:val="center"/>
        <w:rPr>
          <w:b/>
          <w:sz w:val="32"/>
          <w:szCs w:val="32"/>
        </w:rPr>
      </w:pPr>
    </w:p>
    <w:p w14:paraId="649024E9" w14:textId="77777777" w:rsidR="003C1ED5" w:rsidRDefault="003C1ED5" w:rsidP="00580686">
      <w:pPr>
        <w:ind w:firstLine="0"/>
        <w:jc w:val="center"/>
        <w:rPr>
          <w:b/>
          <w:sz w:val="32"/>
          <w:szCs w:val="32"/>
        </w:rPr>
      </w:pPr>
    </w:p>
    <w:p w14:paraId="50BEC2C9" w14:textId="77777777" w:rsidR="003C1ED5" w:rsidRDefault="003C1ED5" w:rsidP="00580686">
      <w:pPr>
        <w:ind w:firstLine="0"/>
        <w:jc w:val="center"/>
        <w:rPr>
          <w:b/>
          <w:sz w:val="32"/>
          <w:szCs w:val="32"/>
        </w:rPr>
      </w:pPr>
    </w:p>
    <w:p w14:paraId="525E01D2" w14:textId="77777777" w:rsidR="003C1ED5" w:rsidRDefault="003C1ED5" w:rsidP="00580686">
      <w:pPr>
        <w:ind w:firstLine="0"/>
        <w:jc w:val="center"/>
        <w:rPr>
          <w:b/>
          <w:sz w:val="32"/>
          <w:szCs w:val="32"/>
        </w:rPr>
      </w:pPr>
    </w:p>
    <w:p w14:paraId="5EC3E397" w14:textId="77777777" w:rsidR="003C1ED5" w:rsidRPr="003C1ED5" w:rsidRDefault="003C1ED5" w:rsidP="00580686">
      <w:pPr>
        <w:ind w:firstLine="0"/>
        <w:jc w:val="center"/>
        <w:rPr>
          <w:bCs/>
        </w:rPr>
      </w:pPr>
    </w:p>
    <w:p w14:paraId="59A663F8" w14:textId="77777777" w:rsidR="003C1ED5" w:rsidRDefault="003C1ED5" w:rsidP="00580686">
      <w:pPr>
        <w:ind w:firstLine="0"/>
        <w:jc w:val="center"/>
        <w:rPr>
          <w:bCs/>
        </w:rPr>
      </w:pPr>
    </w:p>
    <w:p w14:paraId="01A7E791" w14:textId="77777777" w:rsidR="003C1ED5" w:rsidRDefault="003C1ED5" w:rsidP="00580686">
      <w:pPr>
        <w:ind w:firstLine="0"/>
        <w:jc w:val="center"/>
        <w:rPr>
          <w:bCs/>
        </w:rPr>
      </w:pPr>
    </w:p>
    <w:p w14:paraId="2FB22E8C" w14:textId="77777777" w:rsidR="003C1ED5" w:rsidRDefault="003C1ED5" w:rsidP="00580686">
      <w:pPr>
        <w:ind w:firstLine="0"/>
        <w:jc w:val="center"/>
        <w:rPr>
          <w:bCs/>
        </w:rPr>
      </w:pPr>
    </w:p>
    <w:p w14:paraId="22C3DAB6" w14:textId="216B6298" w:rsidR="003C1ED5" w:rsidRPr="003C1ED5" w:rsidRDefault="003C1ED5" w:rsidP="00580686">
      <w:pPr>
        <w:ind w:firstLine="0"/>
        <w:jc w:val="center"/>
        <w:rPr>
          <w:bCs/>
        </w:rPr>
      </w:pPr>
      <w:r w:rsidRPr="003C1ED5">
        <w:rPr>
          <w:bCs/>
        </w:rPr>
        <w:t xml:space="preserve">Una vez </w:t>
      </w:r>
      <w:r>
        <w:rPr>
          <w:bCs/>
        </w:rPr>
        <w:t xml:space="preserve">se tengan definidas ciertas características del software se iniciarán con la parte visual del mismo el ejemplo que se toma a continuación enmarca muy bien el propósito del software a crear </w:t>
      </w:r>
    </w:p>
    <w:p w14:paraId="19D84E86" w14:textId="7B78A7A2" w:rsidR="00580686" w:rsidRDefault="003C1ED5" w:rsidP="00580686">
      <w:pPr>
        <w:ind w:firstLine="0"/>
        <w:jc w:val="center"/>
      </w:pPr>
      <w:r w:rsidRPr="003C1ED5">
        <w:rPr>
          <w:b/>
          <w:sz w:val="32"/>
          <w:szCs w:val="32"/>
        </w:rPr>
        <w:drawing>
          <wp:inline distT="0" distB="0" distL="0" distR="0" wp14:anchorId="5C2EDCB3" wp14:editId="3EBB64C9">
            <wp:extent cx="5943600" cy="2884170"/>
            <wp:effectExtent l="0" t="0" r="0" b="0"/>
            <wp:docPr id="214434753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47532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1616" w14:textId="77777777" w:rsidR="003C1ED5" w:rsidRDefault="003C1ED5" w:rsidP="00580686">
      <w:pPr>
        <w:ind w:firstLine="0"/>
        <w:jc w:val="center"/>
      </w:pPr>
    </w:p>
    <w:p w14:paraId="2513A6C0" w14:textId="73528349" w:rsidR="003C1ED5" w:rsidRDefault="003C1ED5" w:rsidP="00580686">
      <w:pPr>
        <w:ind w:firstLine="0"/>
        <w:jc w:val="center"/>
      </w:pPr>
      <w:r>
        <w:t>Teniendo en cuenta esta primera vista de la página ejemplo se crearán ciertas características como es una interfaz agradable y de fácil manejo para el cliente, la creación del usuario para que el cliente registre las compras y obtenga beneficios cuando sea un cliente habitual.</w:t>
      </w:r>
    </w:p>
    <w:p w14:paraId="684F3C95" w14:textId="77777777" w:rsidR="003C1ED5" w:rsidRDefault="003C1ED5" w:rsidP="00580686">
      <w:pPr>
        <w:ind w:firstLine="0"/>
        <w:jc w:val="center"/>
      </w:pPr>
    </w:p>
    <w:p w14:paraId="5B4B9831" w14:textId="77777777" w:rsidR="003C1ED5" w:rsidRDefault="003C1ED5" w:rsidP="00580686">
      <w:pPr>
        <w:ind w:firstLine="0"/>
        <w:jc w:val="center"/>
      </w:pPr>
    </w:p>
    <w:p w14:paraId="05301283" w14:textId="29B8A515" w:rsidR="00580686" w:rsidRDefault="00580686" w:rsidP="00580686">
      <w:pPr>
        <w:ind w:firstLine="0"/>
        <w:jc w:val="center"/>
      </w:pPr>
    </w:p>
    <w:p w14:paraId="42688A58" w14:textId="77777777" w:rsidR="00580686" w:rsidRDefault="00580686" w:rsidP="00580686">
      <w:pPr>
        <w:ind w:firstLine="0"/>
        <w:jc w:val="center"/>
      </w:pPr>
    </w:p>
    <w:p w14:paraId="1AA26237" w14:textId="77777777" w:rsidR="00580686" w:rsidRDefault="00580686" w:rsidP="00580686">
      <w:pPr>
        <w:ind w:firstLine="0"/>
        <w:jc w:val="center"/>
      </w:pPr>
    </w:p>
    <w:p w14:paraId="78AD6131" w14:textId="77777777" w:rsidR="00BC06BB" w:rsidRDefault="00BC06BB" w:rsidP="00580686">
      <w:pPr>
        <w:ind w:firstLine="0"/>
        <w:jc w:val="center"/>
      </w:pPr>
    </w:p>
    <w:p w14:paraId="13F4B37F" w14:textId="77777777" w:rsidR="00BC06BB" w:rsidRDefault="00BC06BB" w:rsidP="00580686">
      <w:pPr>
        <w:ind w:firstLine="0"/>
        <w:jc w:val="center"/>
      </w:pPr>
    </w:p>
    <w:p w14:paraId="7B246D76" w14:textId="3FF350E7" w:rsidR="00580686" w:rsidRDefault="00BC06BB" w:rsidP="00580686">
      <w:pPr>
        <w:ind w:firstLine="0"/>
        <w:jc w:val="center"/>
      </w:pPr>
      <w:r>
        <w:t xml:space="preserve">Una vez el usuario tenga definido que tipo de producto desea se le ofrecerán la gran variedad de productos que se tienen relacionados </w:t>
      </w:r>
    </w:p>
    <w:p w14:paraId="0BFB93E1" w14:textId="4A41513B" w:rsidR="00BC06BB" w:rsidRDefault="00BC06BB" w:rsidP="00580686">
      <w:pPr>
        <w:ind w:firstLine="0"/>
        <w:jc w:val="center"/>
      </w:pPr>
      <w:r w:rsidRPr="00BC06BB">
        <w:drawing>
          <wp:inline distT="0" distB="0" distL="0" distR="0" wp14:anchorId="46D62D42" wp14:editId="44B971A5">
            <wp:extent cx="5943600" cy="2932430"/>
            <wp:effectExtent l="0" t="0" r="0" b="1270"/>
            <wp:docPr id="1978809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096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FBF9" w14:textId="77777777" w:rsidR="00BC06BB" w:rsidRDefault="00BC06BB" w:rsidP="00580686">
      <w:pPr>
        <w:ind w:firstLine="0"/>
        <w:jc w:val="center"/>
      </w:pPr>
    </w:p>
    <w:p w14:paraId="2D286604" w14:textId="0153557B" w:rsidR="00BC06BB" w:rsidRDefault="00BC06BB" w:rsidP="00580686">
      <w:pPr>
        <w:ind w:firstLine="0"/>
        <w:jc w:val="center"/>
      </w:pPr>
      <w:r>
        <w:t>Después de que el cliente elija el producto que desea se procederá con la compra teniendo en cuenta que para realizar la compra el cliente deberá registrarse si nuevo o iniciar sesión si anteriormente ya tenía el usuario creado.</w:t>
      </w:r>
    </w:p>
    <w:p w14:paraId="686A417E" w14:textId="77777777" w:rsidR="00580686" w:rsidRDefault="00580686" w:rsidP="00580686">
      <w:pPr>
        <w:ind w:firstLine="0"/>
        <w:jc w:val="center"/>
      </w:pPr>
    </w:p>
    <w:p w14:paraId="1C5DBC97" w14:textId="658C46F9" w:rsidR="00580686" w:rsidRDefault="00580686" w:rsidP="00580686">
      <w:pPr>
        <w:ind w:firstLine="0"/>
        <w:jc w:val="center"/>
      </w:pPr>
    </w:p>
    <w:p w14:paraId="76CDE061" w14:textId="6FDBE9B1" w:rsidR="00580686" w:rsidRDefault="00580686" w:rsidP="00580686">
      <w:pPr>
        <w:ind w:firstLine="0"/>
        <w:jc w:val="center"/>
      </w:pPr>
    </w:p>
    <w:p w14:paraId="0B797B79" w14:textId="77777777" w:rsidR="003C1ED5" w:rsidRDefault="003C1ED5" w:rsidP="00580686">
      <w:pPr>
        <w:ind w:firstLine="0"/>
        <w:jc w:val="center"/>
      </w:pPr>
    </w:p>
    <w:p w14:paraId="4BA2D1B5" w14:textId="77777777" w:rsidR="00BC06BB" w:rsidRDefault="00BC06BB" w:rsidP="00580686">
      <w:pPr>
        <w:ind w:firstLine="0"/>
        <w:jc w:val="center"/>
      </w:pPr>
    </w:p>
    <w:p w14:paraId="6C83153E" w14:textId="77777777" w:rsidR="00BC06BB" w:rsidRDefault="00BC06BB" w:rsidP="00580686">
      <w:pPr>
        <w:ind w:firstLine="0"/>
        <w:jc w:val="center"/>
      </w:pPr>
    </w:p>
    <w:p w14:paraId="229A3773" w14:textId="0C554EF7" w:rsidR="00580686" w:rsidRDefault="00BC06BB" w:rsidP="00580686">
      <w:pPr>
        <w:ind w:firstLine="0"/>
        <w:jc w:val="center"/>
      </w:pPr>
      <w:r>
        <w:t>Después de que el usuario haya elegido el producto se le darán todas las especificaciones que tiene o las características que elija.</w:t>
      </w:r>
    </w:p>
    <w:p w14:paraId="3C3FB500" w14:textId="531A167E" w:rsidR="00BC06BB" w:rsidRDefault="00BC06BB" w:rsidP="00580686">
      <w:pPr>
        <w:ind w:firstLine="0"/>
        <w:jc w:val="center"/>
      </w:pPr>
      <w:r w:rsidRPr="00BC06BB">
        <w:drawing>
          <wp:inline distT="0" distB="0" distL="0" distR="0" wp14:anchorId="2ADDB08C" wp14:editId="6D213739">
            <wp:extent cx="5943600" cy="2894965"/>
            <wp:effectExtent l="0" t="0" r="0" b="635"/>
            <wp:docPr id="363191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91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32AB" w14:textId="76B76B80" w:rsidR="00BC06BB" w:rsidRDefault="00BC06BB" w:rsidP="00BC06BB">
      <w:pPr>
        <w:ind w:firstLine="0"/>
        <w:rPr>
          <w:b/>
          <w:sz w:val="32"/>
          <w:szCs w:val="32"/>
        </w:rPr>
      </w:pPr>
    </w:p>
    <w:p w14:paraId="0A17270D" w14:textId="07FE087E" w:rsidR="003C1ED5" w:rsidRDefault="00BC06BB" w:rsidP="00580686">
      <w:pPr>
        <w:ind w:firstLine="0"/>
        <w:jc w:val="center"/>
      </w:pPr>
      <w:r>
        <w:t>Después de que elija las características que va a tener el producto que desea se procederá con el método de pago y posterior compra y envío del producto.</w:t>
      </w:r>
    </w:p>
    <w:p w14:paraId="71D5BD3A" w14:textId="77777777" w:rsidR="00BC06BB" w:rsidRDefault="00BC06BB" w:rsidP="00580686">
      <w:pPr>
        <w:ind w:firstLine="0"/>
        <w:jc w:val="center"/>
      </w:pPr>
    </w:p>
    <w:p w14:paraId="5973CE5E" w14:textId="1A4E8036" w:rsidR="00BC06BB" w:rsidRDefault="00BC06BB" w:rsidP="00580686">
      <w:pPr>
        <w:ind w:firstLine="0"/>
        <w:jc w:val="center"/>
      </w:pPr>
      <w:r>
        <w:t xml:space="preserve">En base a los especificaciones nombradas anteriormente se </w:t>
      </w:r>
      <w:r w:rsidR="009134CC">
        <w:t>realizará</w:t>
      </w:r>
      <w:r>
        <w:t xml:space="preserve"> un software el cual tenga unas características similares a las de esa pagina gracias a eso se </w:t>
      </w:r>
      <w:proofErr w:type="gramStart"/>
      <w:r>
        <w:t>lograra</w:t>
      </w:r>
      <w:proofErr w:type="gramEnd"/>
      <w:r>
        <w:t xml:space="preserve"> satisfacer las necesidades del cliente que adquiera el software y los usuarios que lo utilicen para su beneficio</w:t>
      </w:r>
    </w:p>
    <w:p w14:paraId="34EAFCDA" w14:textId="77777777" w:rsidR="00BC06BB" w:rsidRDefault="00BC06BB" w:rsidP="00580686">
      <w:pPr>
        <w:ind w:firstLine="0"/>
        <w:jc w:val="center"/>
      </w:pPr>
    </w:p>
    <w:p w14:paraId="30AFFD6E" w14:textId="77777777" w:rsidR="00580686" w:rsidRDefault="00580686" w:rsidP="00580686">
      <w:pPr>
        <w:ind w:firstLine="0"/>
        <w:jc w:val="center"/>
        <w:rPr>
          <w:b/>
          <w:sz w:val="32"/>
          <w:szCs w:val="32"/>
        </w:rPr>
      </w:pPr>
    </w:p>
    <w:p w14:paraId="57A3984E" w14:textId="77777777" w:rsidR="00A079AD" w:rsidRPr="00A079AD" w:rsidRDefault="00A079AD" w:rsidP="00580686">
      <w:pPr>
        <w:ind w:firstLine="0"/>
        <w:jc w:val="center"/>
        <w:rPr>
          <w:b/>
          <w:sz w:val="32"/>
          <w:szCs w:val="32"/>
        </w:rPr>
      </w:pPr>
    </w:p>
    <w:sectPr w:rsidR="00A079AD" w:rsidRPr="00A079AD" w:rsidSect="00A5409E">
      <w:headerReference w:type="default" r:id="rId11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F8463" w14:textId="77777777" w:rsidR="00F841D4" w:rsidRDefault="00F841D4" w:rsidP="0096018F">
      <w:pPr>
        <w:spacing w:line="240" w:lineRule="auto"/>
      </w:pPr>
      <w:r>
        <w:separator/>
      </w:r>
    </w:p>
  </w:endnote>
  <w:endnote w:type="continuationSeparator" w:id="0">
    <w:p w14:paraId="7B071304" w14:textId="77777777" w:rsidR="00F841D4" w:rsidRDefault="00F841D4" w:rsidP="009601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295EA" w14:textId="77777777" w:rsidR="00F841D4" w:rsidRDefault="00F841D4" w:rsidP="0096018F">
      <w:pPr>
        <w:spacing w:line="240" w:lineRule="auto"/>
      </w:pPr>
      <w:r>
        <w:separator/>
      </w:r>
    </w:p>
  </w:footnote>
  <w:footnote w:type="continuationSeparator" w:id="0">
    <w:p w14:paraId="0C343967" w14:textId="77777777" w:rsidR="00F841D4" w:rsidRDefault="00F841D4" w:rsidP="009601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6701614"/>
      <w:docPartObj>
        <w:docPartGallery w:val="Page Numbers (Top of Page)"/>
        <w:docPartUnique/>
      </w:docPartObj>
    </w:sdtPr>
    <w:sdtContent>
      <w:p w14:paraId="5C32197D" w14:textId="77777777" w:rsidR="0096018F" w:rsidRDefault="0096018F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908CAC6" w14:textId="77777777" w:rsidR="0096018F" w:rsidRDefault="0096018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60F9C"/>
    <w:multiLevelType w:val="hybridMultilevel"/>
    <w:tmpl w:val="26DE7C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6460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312"/>
    <w:rsid w:val="00057D34"/>
    <w:rsid w:val="000A3534"/>
    <w:rsid w:val="001B0C4A"/>
    <w:rsid w:val="001B2DAB"/>
    <w:rsid w:val="001B6484"/>
    <w:rsid w:val="00203D2E"/>
    <w:rsid w:val="00265060"/>
    <w:rsid w:val="00291DEF"/>
    <w:rsid w:val="00313EF6"/>
    <w:rsid w:val="00394814"/>
    <w:rsid w:val="003B0264"/>
    <w:rsid w:val="003B1862"/>
    <w:rsid w:val="003C1ED5"/>
    <w:rsid w:val="003D0742"/>
    <w:rsid w:val="0040157C"/>
    <w:rsid w:val="00487D74"/>
    <w:rsid w:val="00494460"/>
    <w:rsid w:val="004A5B05"/>
    <w:rsid w:val="004C100A"/>
    <w:rsid w:val="005239C9"/>
    <w:rsid w:val="00580686"/>
    <w:rsid w:val="005B0DED"/>
    <w:rsid w:val="005B163B"/>
    <w:rsid w:val="00611CAA"/>
    <w:rsid w:val="00620770"/>
    <w:rsid w:val="006340BD"/>
    <w:rsid w:val="006A4806"/>
    <w:rsid w:val="006B7FCE"/>
    <w:rsid w:val="006D175A"/>
    <w:rsid w:val="006F1A0A"/>
    <w:rsid w:val="00717312"/>
    <w:rsid w:val="007442BD"/>
    <w:rsid w:val="00761D98"/>
    <w:rsid w:val="007B1D14"/>
    <w:rsid w:val="007F3410"/>
    <w:rsid w:val="007F575C"/>
    <w:rsid w:val="008052AE"/>
    <w:rsid w:val="00874DED"/>
    <w:rsid w:val="008A58DD"/>
    <w:rsid w:val="008F0CEF"/>
    <w:rsid w:val="009134CC"/>
    <w:rsid w:val="0096018F"/>
    <w:rsid w:val="00992F74"/>
    <w:rsid w:val="00A05C35"/>
    <w:rsid w:val="00A079AD"/>
    <w:rsid w:val="00A220F4"/>
    <w:rsid w:val="00A46F4E"/>
    <w:rsid w:val="00A5409E"/>
    <w:rsid w:val="00A65AAF"/>
    <w:rsid w:val="00A70C62"/>
    <w:rsid w:val="00A94987"/>
    <w:rsid w:val="00AC112D"/>
    <w:rsid w:val="00AE3E19"/>
    <w:rsid w:val="00B05F6A"/>
    <w:rsid w:val="00B379C8"/>
    <w:rsid w:val="00B45CB7"/>
    <w:rsid w:val="00B83BEF"/>
    <w:rsid w:val="00BC06BB"/>
    <w:rsid w:val="00BC078C"/>
    <w:rsid w:val="00BD52AC"/>
    <w:rsid w:val="00C3529A"/>
    <w:rsid w:val="00C421BE"/>
    <w:rsid w:val="00CC19B1"/>
    <w:rsid w:val="00CC7C70"/>
    <w:rsid w:val="00DC5DE0"/>
    <w:rsid w:val="00E94C1B"/>
    <w:rsid w:val="00EF75FE"/>
    <w:rsid w:val="00F235E4"/>
    <w:rsid w:val="00F72448"/>
    <w:rsid w:val="00F84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42B18"/>
  <w15:chartTrackingRefBased/>
  <w15:docId w15:val="{1B14BC69-5C60-49A4-AC4F-4F3C68228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theme="minorBidi"/>
        <w:sz w:val="22"/>
        <w:szCs w:val="24"/>
        <w:lang w:val="es-CO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2AC"/>
    <w:pPr>
      <w:spacing w:line="480" w:lineRule="auto"/>
      <w:ind w:firstLine="720"/>
      <w:jc w:val="left"/>
    </w:pPr>
    <w:rPr>
      <w:rFonts w:ascii="Times New Roman" w:hAnsi="Times New Roman"/>
      <w:sz w:val="24"/>
    </w:rPr>
  </w:style>
  <w:style w:type="paragraph" w:styleId="Ttulo1">
    <w:name w:val="heading 1"/>
    <w:aliases w:val="Nivel 1"/>
    <w:basedOn w:val="Normal"/>
    <w:next w:val="Normal"/>
    <w:link w:val="Ttulo1Car"/>
    <w:uiPriority w:val="9"/>
    <w:qFormat/>
    <w:rsid w:val="007B1D14"/>
    <w:pPr>
      <w:ind w:firstLine="0"/>
      <w:jc w:val="center"/>
      <w:outlineLvl w:val="0"/>
    </w:pPr>
    <w:rPr>
      <w:b/>
    </w:rPr>
  </w:style>
  <w:style w:type="paragraph" w:styleId="Ttulo2">
    <w:name w:val="heading 2"/>
    <w:aliases w:val="Nivel 2"/>
    <w:basedOn w:val="Ttulo1"/>
    <w:next w:val="Normal"/>
    <w:link w:val="Ttulo2Car"/>
    <w:uiPriority w:val="9"/>
    <w:unhideWhenUsed/>
    <w:qFormat/>
    <w:rsid w:val="00BD52AC"/>
    <w:pPr>
      <w:jc w:val="left"/>
      <w:outlineLvl w:val="1"/>
    </w:pPr>
  </w:style>
  <w:style w:type="paragraph" w:styleId="Ttulo3">
    <w:name w:val="heading 3"/>
    <w:aliases w:val="Nivel 3"/>
    <w:basedOn w:val="Ttulo2"/>
    <w:next w:val="Normal"/>
    <w:link w:val="Ttulo3Car"/>
    <w:uiPriority w:val="9"/>
    <w:unhideWhenUsed/>
    <w:qFormat/>
    <w:rsid w:val="00BD52AC"/>
    <w:pPr>
      <w:outlineLvl w:val="2"/>
    </w:pPr>
    <w:rPr>
      <w:i/>
    </w:rPr>
  </w:style>
  <w:style w:type="paragraph" w:styleId="Ttulo4">
    <w:name w:val="heading 4"/>
    <w:aliases w:val="Nivel 4"/>
    <w:basedOn w:val="Ttulo3"/>
    <w:next w:val="Normal"/>
    <w:link w:val="Ttulo4Car"/>
    <w:uiPriority w:val="9"/>
    <w:unhideWhenUsed/>
    <w:qFormat/>
    <w:rsid w:val="00BD52AC"/>
    <w:pPr>
      <w:ind w:firstLine="720"/>
      <w:outlineLvl w:val="3"/>
    </w:pPr>
    <w:rPr>
      <w:i w:val="0"/>
    </w:rPr>
  </w:style>
  <w:style w:type="paragraph" w:styleId="Ttulo5">
    <w:name w:val="heading 5"/>
    <w:aliases w:val="Nivel 5"/>
    <w:basedOn w:val="Ttulo4"/>
    <w:next w:val="Normal"/>
    <w:link w:val="Ttulo5Car"/>
    <w:uiPriority w:val="9"/>
    <w:unhideWhenUsed/>
    <w:qFormat/>
    <w:rsid w:val="00BD52AC"/>
    <w:pPr>
      <w:outlineLvl w:val="4"/>
    </w:pPr>
    <w:rPr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Nivel 1 Car"/>
    <w:basedOn w:val="Fuentedeprrafopredeter"/>
    <w:link w:val="Ttulo1"/>
    <w:uiPriority w:val="9"/>
    <w:rsid w:val="007B1D14"/>
    <w:rPr>
      <w:rFonts w:ascii="Times New Roman" w:hAnsi="Times New Roman"/>
      <w:b/>
      <w:sz w:val="24"/>
    </w:rPr>
  </w:style>
  <w:style w:type="character" w:customStyle="1" w:styleId="Ttulo2Car">
    <w:name w:val="Título 2 Car"/>
    <w:aliases w:val="Nivel 2 Car"/>
    <w:basedOn w:val="Fuentedeprrafopredeter"/>
    <w:link w:val="Ttulo2"/>
    <w:uiPriority w:val="9"/>
    <w:rsid w:val="00BD52AC"/>
    <w:rPr>
      <w:rFonts w:ascii="Times New Roman" w:hAnsi="Times New Roman"/>
      <w:b/>
      <w:sz w:val="24"/>
    </w:rPr>
  </w:style>
  <w:style w:type="character" w:customStyle="1" w:styleId="Ttulo3Car">
    <w:name w:val="Título 3 Car"/>
    <w:aliases w:val="Nivel 3 Car"/>
    <w:basedOn w:val="Fuentedeprrafopredeter"/>
    <w:link w:val="Ttulo3"/>
    <w:uiPriority w:val="9"/>
    <w:rsid w:val="00BD52AC"/>
    <w:rPr>
      <w:rFonts w:ascii="Times New Roman" w:hAnsi="Times New Roman"/>
      <w:b/>
      <w:i/>
      <w:sz w:val="24"/>
    </w:rPr>
  </w:style>
  <w:style w:type="character" w:customStyle="1" w:styleId="Ttulo4Car">
    <w:name w:val="Título 4 Car"/>
    <w:aliases w:val="Nivel 4 Car"/>
    <w:basedOn w:val="Fuentedeprrafopredeter"/>
    <w:link w:val="Ttulo4"/>
    <w:uiPriority w:val="9"/>
    <w:rsid w:val="00BD52AC"/>
    <w:rPr>
      <w:rFonts w:ascii="Times New Roman" w:hAnsi="Times New Roman"/>
      <w:b/>
      <w:sz w:val="24"/>
    </w:rPr>
  </w:style>
  <w:style w:type="character" w:customStyle="1" w:styleId="Ttulo5Car">
    <w:name w:val="Título 5 Car"/>
    <w:aliases w:val="Nivel 5 Car"/>
    <w:basedOn w:val="Fuentedeprrafopredeter"/>
    <w:link w:val="Ttulo5"/>
    <w:uiPriority w:val="9"/>
    <w:rsid w:val="00BD52AC"/>
    <w:rPr>
      <w:rFonts w:ascii="Times New Roman" w:hAnsi="Times New Roman"/>
      <w:b/>
      <w:i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96018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018F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018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018F"/>
    <w:rPr>
      <w:rFonts w:ascii="Times New Roman" w:hAnsi="Times New Roman"/>
      <w:sz w:val="24"/>
    </w:rPr>
  </w:style>
  <w:style w:type="paragraph" w:customStyle="1" w:styleId="TtuloTablas">
    <w:name w:val="Título Tablas"/>
    <w:basedOn w:val="Normal"/>
    <w:link w:val="TtuloTablasCar"/>
    <w:qFormat/>
    <w:rsid w:val="006B7FCE"/>
    <w:pPr>
      <w:ind w:firstLine="0"/>
    </w:pPr>
  </w:style>
  <w:style w:type="paragraph" w:customStyle="1" w:styleId="SubttuloTablas">
    <w:name w:val="Subtítulo Tablas"/>
    <w:basedOn w:val="TtuloTablas"/>
    <w:link w:val="SubttuloTablasCar"/>
    <w:qFormat/>
    <w:rsid w:val="006B7FCE"/>
    <w:rPr>
      <w:i/>
    </w:rPr>
  </w:style>
  <w:style w:type="character" w:customStyle="1" w:styleId="TtuloTablasCar">
    <w:name w:val="Título Tablas Car"/>
    <w:basedOn w:val="Fuentedeprrafopredeter"/>
    <w:link w:val="TtuloTablas"/>
    <w:rsid w:val="006B7FCE"/>
    <w:rPr>
      <w:rFonts w:ascii="Times New Roman" w:hAnsi="Times New Roman"/>
      <w:sz w:val="24"/>
    </w:rPr>
  </w:style>
  <w:style w:type="character" w:customStyle="1" w:styleId="SubttuloTablasCar">
    <w:name w:val="Subtítulo Tablas Car"/>
    <w:basedOn w:val="TtuloTablasCar"/>
    <w:link w:val="SubttuloTablas"/>
    <w:rsid w:val="006B7FCE"/>
    <w:rPr>
      <w:rFonts w:ascii="Times New Roman" w:hAnsi="Times New Roman"/>
      <w:i/>
      <w:sz w:val="24"/>
    </w:rPr>
  </w:style>
  <w:style w:type="paragraph" w:styleId="Sinespaciado">
    <w:name w:val="No Spacing"/>
    <w:aliases w:val="Título Tablas e ilustraciones"/>
    <w:uiPriority w:val="1"/>
    <w:qFormat/>
    <w:rsid w:val="00BC078C"/>
    <w:pPr>
      <w:spacing w:line="480" w:lineRule="auto"/>
      <w:jc w:val="left"/>
    </w:pPr>
    <w:rPr>
      <w:rFonts w:ascii="Times New Roman" w:hAnsi="Times New Roman"/>
      <w:b/>
      <w:bCs/>
      <w:sz w:val="24"/>
      <w:szCs w:val="22"/>
    </w:rPr>
  </w:style>
  <w:style w:type="paragraph" w:customStyle="1" w:styleId="paragraph">
    <w:name w:val="paragraph"/>
    <w:basedOn w:val="Normal"/>
    <w:rsid w:val="00BC078C"/>
    <w:pPr>
      <w:spacing w:before="100" w:beforeAutospacing="1" w:after="100" w:afterAutospacing="1" w:line="240" w:lineRule="auto"/>
      <w:ind w:firstLine="0"/>
    </w:pPr>
    <w:rPr>
      <w:rFonts w:eastAsia="Times New Roman" w:cs="Times New Roman"/>
      <w:bCs/>
      <w:lang w:eastAsia="es-CO"/>
    </w:rPr>
  </w:style>
  <w:style w:type="character" w:customStyle="1" w:styleId="normaltextrun">
    <w:name w:val="normaltextrun"/>
    <w:basedOn w:val="Fuentedeprrafopredeter"/>
    <w:rsid w:val="00BC078C"/>
  </w:style>
  <w:style w:type="character" w:customStyle="1" w:styleId="eop">
    <w:name w:val="eop"/>
    <w:basedOn w:val="Fuentedeprrafopredeter"/>
    <w:rsid w:val="00BC078C"/>
  </w:style>
  <w:style w:type="paragraph" w:styleId="Prrafodelista">
    <w:name w:val="List Paragraph"/>
    <w:basedOn w:val="Normal"/>
    <w:uiPriority w:val="34"/>
    <w:qFormat/>
    <w:rsid w:val="005239C9"/>
    <w:pPr>
      <w:ind w:left="720"/>
      <w:contextualSpacing/>
    </w:pPr>
  </w:style>
  <w:style w:type="character" w:customStyle="1" w:styleId="hgkelc">
    <w:name w:val="hgkelc"/>
    <w:basedOn w:val="Fuentedeprrafopredeter"/>
    <w:rsid w:val="00523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3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9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9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1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l\OneDrive\Escritorio\SENA-ADSO\Plantillas\FORMATOnAPA___5164385b14ae4d6___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EE88C-9108-4FE1-AD8C-23DCDF013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FORMATOnAPA___5164385b14ae4d6___.dotx</Template>
  <TotalTime>642</TotalTime>
  <Pages>1</Pages>
  <Words>419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 Steven Molano Bolivar</cp:lastModifiedBy>
  <cp:revision>18</cp:revision>
  <dcterms:created xsi:type="dcterms:W3CDTF">2023-06-22T00:54:00Z</dcterms:created>
  <dcterms:modified xsi:type="dcterms:W3CDTF">2023-07-06T17:51:00Z</dcterms:modified>
</cp:coreProperties>
</file>